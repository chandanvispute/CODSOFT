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05DB50CB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6C614350" w14:textId="13F44A86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CDCEBA3" wp14:editId="280CDFA4">
                      <wp:extent cx="2122805" cy="2122805"/>
                      <wp:effectExtent l="19050" t="19050" r="10795" b="1079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7AA0508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+f+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" strokecolor="#94b6d2 [3204]" strokeweight="5pt">
                      <v:fill r:id="rId9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6A6032FF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07913FE0" w14:textId="0B0CAA52" w:rsidR="001B2ABD" w:rsidRDefault="001A1DC8" w:rsidP="001B2ABD">
            <w:pPr>
              <w:pStyle w:val="Title"/>
            </w:pPr>
            <w:r>
              <w:t>Chandan Vispute</w:t>
            </w:r>
          </w:p>
          <w:p w14:paraId="45E52AD3" w14:textId="04CA44B0" w:rsidR="001B2ABD" w:rsidRDefault="001A1DC8" w:rsidP="001B2ABD">
            <w:pPr>
              <w:pStyle w:val="Subtitle"/>
              <w:rPr>
                <w:spacing w:val="0"/>
                <w:w w:val="100"/>
              </w:rPr>
            </w:pPr>
            <w:r>
              <w:rPr>
                <w:spacing w:val="0"/>
                <w:w w:val="100"/>
              </w:rPr>
              <w:t>WEB</w:t>
            </w:r>
            <w:r w:rsidR="00632309">
              <w:rPr>
                <w:spacing w:val="0"/>
                <w:w w:val="100"/>
              </w:rPr>
              <w:t>/SOFTWARE</w:t>
            </w:r>
            <w:r>
              <w:rPr>
                <w:spacing w:val="0"/>
                <w:w w:val="100"/>
              </w:rPr>
              <w:t xml:space="preserve"> DEVELOPER</w:t>
            </w:r>
          </w:p>
          <w:p w14:paraId="7353A9E6" w14:textId="6C6B023E" w:rsidR="00632309" w:rsidRDefault="00632309" w:rsidP="00632309">
            <w:r w:rsidRPr="00632309">
              <w:t>Coding Competitions Elevating Algorithms, Elevating Software and Creative Code: Bridging the Gap Between Excellence in Competitive Programming</w:t>
            </w:r>
            <w:r w:rsidR="00914E0C">
              <w:t>,</w:t>
            </w:r>
            <w:r w:rsidRPr="00632309">
              <w:t xml:space="preserve"> Development </w:t>
            </w:r>
            <w:r>
              <w:t>,</w:t>
            </w:r>
            <w:r w:rsidRPr="00632309">
              <w:t>Algorithms and Aesthetics.</w:t>
            </w:r>
          </w:p>
          <w:p w14:paraId="6C0B8CE0" w14:textId="77777777" w:rsidR="00632309" w:rsidRDefault="00632309" w:rsidP="00632309"/>
          <w:p w14:paraId="6A4C22AE" w14:textId="7EF500FD" w:rsidR="00632309" w:rsidRPr="00632309" w:rsidRDefault="00632309" w:rsidP="00632309">
            <w:r w:rsidRPr="00632309">
              <w:t>I am a passionate computer scientist with a knack for turning complex problems into elegant solutions</w:t>
            </w:r>
            <w:r>
              <w:t xml:space="preserve"> and </w:t>
            </w:r>
            <w:r w:rsidRPr="00632309">
              <w:t>tackling intricate challenges in code. As a competitive programmer, I thrive on challenges and excel in algorithmic problem-solving</w:t>
            </w:r>
            <w:r>
              <w:t xml:space="preserve">, </w:t>
            </w:r>
            <w:r w:rsidRPr="00632309">
              <w:t>solving complex algorithmic problems, pushing the limits of efficiency. Additionally, I bring creativity and precision to the world of web development, crafting user-friendly and visually appealing websites.</w:t>
            </w:r>
            <w:r>
              <w:t xml:space="preserve"> </w:t>
            </w:r>
            <w:r w:rsidRPr="00632309">
              <w:t>In the realm of software development, I bring creativity and expertise to create robust and efficient applications.</w:t>
            </w:r>
          </w:p>
        </w:tc>
      </w:tr>
      <w:tr w:rsidR="001B2ABD" w14:paraId="1AF2E1BE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80D239A77655434FA546EA89BB0D9BB3"/>
              </w:placeholder>
              <w:temporary/>
              <w:showingPlcHdr/>
              <w15:appearance w15:val="hidden"/>
            </w:sdtPr>
            <w:sdtContent>
              <w:p w14:paraId="49B73E95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2D4E41E1" w14:textId="63AA8A84" w:rsidR="00036450" w:rsidRDefault="00632309" w:rsidP="0003645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NAME : CHANDAN VISPUTE.</w:t>
            </w:r>
          </w:p>
          <w:p w14:paraId="461C82EE" w14:textId="4572E43B" w:rsidR="00632309" w:rsidRDefault="00632309" w:rsidP="0003645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AGE : 21 yrs.</w:t>
            </w:r>
          </w:p>
          <w:p w14:paraId="6F96D32E" w14:textId="0FE0397A" w:rsidR="00632309" w:rsidRPr="001A1DC8" w:rsidRDefault="00F96839" w:rsidP="00036450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DATE OF BIRRTH: 22 JUNE 2003.</w:t>
            </w:r>
          </w:p>
          <w:sdt>
            <w:sdtPr>
              <w:id w:val="-1954003311"/>
              <w:placeholder>
                <w:docPart w:val="A3ECB214CF3F476889913461DDC1C1A0"/>
              </w:placeholder>
              <w:temporary/>
              <w:showingPlcHdr/>
              <w15:appearance w15:val="hidden"/>
            </w:sdtPr>
            <w:sdtContent>
              <w:p w14:paraId="2E421C99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p w14:paraId="394FD47A" w14:textId="3E6DAEB0" w:rsidR="004D3011" w:rsidRPr="00914E0C" w:rsidRDefault="00914E0C" w:rsidP="004D3011">
            <w:pPr>
              <w:rPr>
                <w:color w:val="FFFFFF" w:themeColor="background1"/>
                <w:sz w:val="16"/>
                <w:szCs w:val="16"/>
              </w:rPr>
            </w:pPr>
            <w:r>
              <w:rPr>
                <w:color w:val="FFFFFF" w:themeColor="background1"/>
              </w:rPr>
              <w:t xml:space="preserve">E-mail : </w:t>
            </w:r>
            <w:r w:rsidRPr="00914E0C">
              <w:rPr>
                <w:color w:val="FFFFFF" w:themeColor="background1"/>
                <w:sz w:val="16"/>
                <w:szCs w:val="16"/>
              </w:rPr>
              <w:t>Vispute.chandan2003@gmail.com</w:t>
            </w:r>
          </w:p>
          <w:p w14:paraId="2E4C93D4" w14:textId="44EBF9C0" w:rsidR="004D3011" w:rsidRDefault="004D3011" w:rsidP="004D3011"/>
          <w:p w14:paraId="2B071593" w14:textId="75346A66" w:rsidR="00914E0C" w:rsidRPr="00F96839" w:rsidRDefault="00914E0C" w:rsidP="004D3011">
            <w:pPr>
              <w:rPr>
                <w:color w:val="FFFFFF" w:themeColor="background1"/>
                <w:sz w:val="16"/>
                <w:szCs w:val="16"/>
              </w:rPr>
            </w:pPr>
            <w:r>
              <w:rPr>
                <w:color w:val="FFFFFF" w:themeColor="background1"/>
              </w:rPr>
              <w:t xml:space="preserve">Linkedin : </w:t>
            </w:r>
            <w:hyperlink r:id="rId10" w:history="1">
              <w:r w:rsidR="00F96839" w:rsidRPr="00F96839">
                <w:rPr>
                  <w:rStyle w:val="Hyperlink"/>
                  <w:sz w:val="16"/>
                  <w:szCs w:val="16"/>
                </w:rPr>
                <w:t>(3) Vispute Chandan | LinkedIn</w:t>
              </w:r>
            </w:hyperlink>
          </w:p>
          <w:p w14:paraId="5FDE0EBF" w14:textId="4A7D8237" w:rsidR="00914E0C" w:rsidRPr="00914E0C" w:rsidRDefault="00914E0C" w:rsidP="004D3011">
            <w:pPr>
              <w:rPr>
                <w:color w:val="FFFFFF" w:themeColor="background1"/>
              </w:rPr>
            </w:pPr>
          </w:p>
          <w:p w14:paraId="4ACFF8F7" w14:textId="740DB53C" w:rsidR="004D3011" w:rsidRPr="00914E0C" w:rsidRDefault="00914E0C" w:rsidP="004D3011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Contact no : 8010875321</w:t>
            </w:r>
          </w:p>
          <w:sdt>
            <w:sdtPr>
              <w:id w:val="-720132143"/>
              <w:placeholder>
                <w:docPart w:val="A1D27F0BC3A541A38E1011950401104B"/>
              </w:placeholder>
              <w:temporary/>
              <w:showingPlcHdr/>
              <w15:appearance w15:val="hidden"/>
            </w:sdtPr>
            <w:sdtContent>
              <w:p w14:paraId="278F0A7A" w14:textId="77777777" w:rsidR="004D3011" w:rsidRDefault="00E4381A" w:rsidP="004D3011">
                <w:r>
                  <w:t>Website goes here</w:t>
                </w:r>
              </w:p>
            </w:sdtContent>
          </w:sdt>
          <w:p w14:paraId="3591AFA1" w14:textId="77777777" w:rsidR="004D3011" w:rsidRDefault="004D3011" w:rsidP="004D3011"/>
          <w:sdt>
            <w:sdtPr>
              <w:id w:val="-240260293"/>
              <w:placeholder>
                <w:docPart w:val="FA275A2C834B4612ACD70C920C683D84"/>
              </w:placeholder>
              <w:temporary/>
              <w:showingPlcHdr/>
              <w15:appearance w15:val="hidden"/>
            </w:sdtPr>
            <w:sdtContent>
              <w:p w14:paraId="23538007" w14:textId="6481BB7C" w:rsidR="00036450" w:rsidRPr="00472FEB" w:rsidRDefault="004D3011" w:rsidP="004D3011">
                <w:pPr>
                  <w:rPr>
                    <w:rStyle w:val="Hyperlink"/>
                    <w:color w:val="auto"/>
                    <w:u w:val="none"/>
                  </w:rPr>
                </w:pPr>
                <w:r w:rsidRPr="004D3011">
                  <w:t>EMAIL:</w:t>
                </w:r>
              </w:p>
            </w:sdtContent>
          </w:sdt>
          <w:sdt>
            <w:sdtPr>
              <w:id w:val="-1444214663"/>
              <w:placeholder>
                <w:docPart w:val="96D6F260A5A2451B8699081C97E7F422"/>
              </w:placeholder>
              <w:temporary/>
              <w:showingPlcHdr/>
              <w15:appearance w15:val="hidden"/>
            </w:sdtPr>
            <w:sdtContent>
              <w:p w14:paraId="40C70E99" w14:textId="31DB6894" w:rsidR="004D3011" w:rsidRPr="00914E0C" w:rsidRDefault="00CB0055" w:rsidP="00914E0C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2C2B0815" w14:textId="3B8D8392" w:rsidR="00914E0C" w:rsidRDefault="00914E0C" w:rsidP="00914E0C">
            <w:pPr>
              <w:pStyle w:val="ListParagraph"/>
              <w:numPr>
                <w:ilvl w:val="0"/>
                <w:numId w:val="1"/>
              </w:num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Competitive Programming/Problem Solving.</w:t>
            </w:r>
          </w:p>
          <w:p w14:paraId="63CEB526" w14:textId="1226F756" w:rsidR="00914E0C" w:rsidRDefault="00914E0C" w:rsidP="00914E0C">
            <w:pPr>
              <w:pStyle w:val="ListParagraph"/>
              <w:numPr>
                <w:ilvl w:val="0"/>
                <w:numId w:val="1"/>
              </w:num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Physical Workout.</w:t>
            </w:r>
          </w:p>
          <w:p w14:paraId="17415F41" w14:textId="43ACB2AB" w:rsidR="00914E0C" w:rsidRDefault="00914E0C" w:rsidP="00914E0C">
            <w:pPr>
              <w:pStyle w:val="ListParagraph"/>
              <w:numPr>
                <w:ilvl w:val="0"/>
                <w:numId w:val="1"/>
              </w:num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Gaming.</w:t>
            </w:r>
          </w:p>
          <w:p w14:paraId="282F5865" w14:textId="3F813646" w:rsidR="00914E0C" w:rsidRDefault="00914E0C" w:rsidP="00914E0C">
            <w:pPr>
              <w:pStyle w:val="ListParagraph"/>
              <w:numPr>
                <w:ilvl w:val="0"/>
                <w:numId w:val="1"/>
              </w:num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Listening </w:t>
            </w:r>
            <w:r w:rsidR="00D144C3">
              <w:rPr>
                <w:color w:val="FFFFFF" w:themeColor="background1"/>
              </w:rPr>
              <w:t>Music</w:t>
            </w:r>
            <w:r>
              <w:rPr>
                <w:color w:val="FFFFFF" w:themeColor="background1"/>
              </w:rPr>
              <w:t>.</w:t>
            </w:r>
          </w:p>
          <w:p w14:paraId="2D737ED0" w14:textId="02C198AC" w:rsidR="00914E0C" w:rsidRPr="00914E0C" w:rsidRDefault="00914E0C" w:rsidP="00914E0C">
            <w:pPr>
              <w:pStyle w:val="ListParagraph"/>
              <w:numPr>
                <w:ilvl w:val="0"/>
                <w:numId w:val="1"/>
              </w:num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Hangout </w:t>
            </w:r>
            <w:r w:rsidR="00D144C3">
              <w:rPr>
                <w:color w:val="FFFFFF" w:themeColor="background1"/>
              </w:rPr>
              <w:t>W</w:t>
            </w:r>
            <w:r>
              <w:rPr>
                <w:color w:val="FFFFFF" w:themeColor="background1"/>
              </w:rPr>
              <w:t xml:space="preserve">ith </w:t>
            </w:r>
            <w:r w:rsidR="00D144C3">
              <w:rPr>
                <w:color w:val="FFFFFF" w:themeColor="background1"/>
              </w:rPr>
              <w:t>F</w:t>
            </w:r>
            <w:r>
              <w:rPr>
                <w:color w:val="FFFFFF" w:themeColor="background1"/>
              </w:rPr>
              <w:t>riends.</w:t>
            </w:r>
          </w:p>
          <w:sdt>
            <w:sdtPr>
              <w:id w:val="-1460640448"/>
              <w:placeholder>
                <w:docPart w:val="7151FB920AC74F4EB796B1A9EFF421E2"/>
              </w:placeholder>
              <w:temporary/>
              <w:showingPlcHdr/>
              <w15:appearance w15:val="hidden"/>
            </w:sdtPr>
            <w:sdtContent>
              <w:p w14:paraId="2F87D5EE" w14:textId="77777777" w:rsidR="004D3011" w:rsidRDefault="004D3011" w:rsidP="004D3011">
                <w:r w:rsidRPr="004D3011">
                  <w:t>Hobby #3</w:t>
                </w:r>
              </w:p>
            </w:sdtContent>
          </w:sdt>
          <w:sdt>
            <w:sdtPr>
              <w:id w:val="-1376452077"/>
              <w:placeholder>
                <w:docPart w:val="942AABBCD9B844A584007361E66001CC"/>
              </w:placeholder>
              <w:temporary/>
              <w:showingPlcHdr/>
              <w15:appearance w15:val="hidden"/>
            </w:sdtPr>
            <w:sdtContent>
              <w:p w14:paraId="0926D6D8" w14:textId="77777777" w:rsidR="004D3011" w:rsidRPr="004D3011" w:rsidRDefault="004D3011" w:rsidP="004D3011">
                <w:r w:rsidRPr="004D3011">
                  <w:t>Hobby #4</w:t>
                </w:r>
              </w:p>
            </w:sdtContent>
          </w:sdt>
        </w:tc>
        <w:tc>
          <w:tcPr>
            <w:tcW w:w="720" w:type="dxa"/>
          </w:tcPr>
          <w:p w14:paraId="320CC59B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rPr>
                <w:rStyle w:val="Heading2Char"/>
                <w:b/>
                <w:bCs/>
                <w:caps/>
              </w:rPr>
              <w:id w:val="1049110328"/>
              <w:placeholder>
                <w:docPart w:val="5F91EA7EEBC14540B95526E5DC496DB2"/>
              </w:placeholder>
              <w:temporary/>
              <w:showingPlcHdr/>
              <w15:appearance w15:val="hidden"/>
            </w:sdtPr>
            <w:sdtContent>
              <w:p w14:paraId="2F059A6F" w14:textId="77777777" w:rsidR="001B2ABD" w:rsidRPr="00B978C0" w:rsidRDefault="00E25A26" w:rsidP="00036450">
                <w:pPr>
                  <w:pStyle w:val="Heading2"/>
                  <w:rPr>
                    <w:rStyle w:val="Heading2Char"/>
                    <w:b/>
                    <w:bCs/>
                    <w:caps/>
                  </w:rPr>
                </w:pPr>
                <w:r w:rsidRPr="00B978C0">
                  <w:rPr>
                    <w:rStyle w:val="Heading2Char"/>
                    <w:b/>
                    <w:bCs/>
                    <w:caps/>
                  </w:rPr>
                  <w:t>EDUCATION</w:t>
                </w:r>
              </w:p>
            </w:sdtContent>
          </w:sdt>
          <w:p w14:paraId="050266F9" w14:textId="4AB75B54" w:rsidR="00036450" w:rsidRPr="00B978C0" w:rsidRDefault="001A1DC8" w:rsidP="00B359E4">
            <w:pPr>
              <w:pStyle w:val="Heading4"/>
              <w:rPr>
                <w:rStyle w:val="Heading2Char"/>
                <w:b/>
              </w:rPr>
            </w:pPr>
            <w:r w:rsidRPr="00B978C0">
              <w:rPr>
                <w:rStyle w:val="Heading2Char"/>
                <w:b/>
              </w:rPr>
              <w:t>Jawaharlal Nehru Engineering College</w:t>
            </w:r>
          </w:p>
          <w:p w14:paraId="0AB99013" w14:textId="12EB9C54" w:rsidR="004D3011" w:rsidRPr="00B978C0" w:rsidRDefault="001A1DC8" w:rsidP="001A1DC8">
            <w:pPr>
              <w:pStyle w:val="Date"/>
              <w:rPr>
                <w:rStyle w:val="Heading2Char"/>
              </w:rPr>
            </w:pPr>
            <w:r w:rsidRPr="00B978C0">
              <w:rPr>
                <w:rStyle w:val="Heading2Char"/>
              </w:rPr>
              <w:t>2021</w:t>
            </w:r>
            <w:r w:rsidR="00036450" w:rsidRPr="00B978C0">
              <w:rPr>
                <w:rStyle w:val="Heading2Char"/>
              </w:rPr>
              <w:t xml:space="preserve"> - </w:t>
            </w:r>
            <w:r w:rsidRPr="00B978C0">
              <w:rPr>
                <w:rStyle w:val="Heading2Char"/>
              </w:rPr>
              <w:t>2025</w:t>
            </w:r>
          </w:p>
          <w:sdt>
            <w:sdtPr>
              <w:rPr>
                <w:rStyle w:val="Heading2Char"/>
                <w:b/>
                <w:bCs/>
                <w:caps/>
              </w:rPr>
              <w:id w:val="1669594239"/>
              <w:placeholder>
                <w:docPart w:val="15437E6A7BEE42C0A1F57A4C6BA441AA"/>
              </w:placeholder>
              <w:temporary/>
              <w:showingPlcHdr/>
              <w15:appearance w15:val="hidden"/>
            </w:sdtPr>
            <w:sdtContent>
              <w:p w14:paraId="0BD8DDF5" w14:textId="77777777" w:rsidR="00036450" w:rsidRPr="00B978C0" w:rsidRDefault="00180329" w:rsidP="00036450">
                <w:pPr>
                  <w:pStyle w:val="Heading2"/>
                  <w:rPr>
                    <w:rStyle w:val="Heading2Char"/>
                    <w:b/>
                    <w:bCs/>
                    <w:caps/>
                  </w:rPr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71DC8313" w14:textId="3502C206" w:rsidR="00B978C0" w:rsidRPr="00B978C0" w:rsidRDefault="00112054" w:rsidP="00B978C0">
            <w:pPr>
              <w:rPr>
                <w:rStyle w:val="Heading2Char"/>
              </w:rPr>
            </w:pPr>
            <w:r w:rsidRPr="00B978C0">
              <w:rPr>
                <w:rStyle w:val="Heading2Char"/>
              </w:rPr>
              <w:drawing>
                <wp:inline distT="0" distB="0" distL="0" distR="0" wp14:anchorId="6A282109" wp14:editId="6168F137">
                  <wp:extent cx="3756660" cy="1882140"/>
                  <wp:effectExtent l="0" t="0" r="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  <w:p w14:paraId="73337BCE" w14:textId="77777777" w:rsidR="00B978C0" w:rsidRPr="00B978C0" w:rsidRDefault="00B978C0" w:rsidP="00B978C0">
            <w:pPr>
              <w:pStyle w:val="Heading2"/>
              <w:rPr>
                <w:rStyle w:val="Heading2Char"/>
                <w:b/>
                <w:bCs/>
                <w:caps/>
              </w:rPr>
            </w:pPr>
            <w:r w:rsidRPr="00B978C0">
              <w:rPr>
                <w:rStyle w:val="Heading2Char"/>
                <w:b/>
                <w:bCs/>
                <w:caps/>
              </w:rPr>
              <w:t>Certificates</w:t>
            </w:r>
          </w:p>
          <w:p w14:paraId="3851D258" w14:textId="0B88BD9A" w:rsidR="00B978C0" w:rsidRDefault="00B978C0" w:rsidP="00B978C0">
            <w:pPr>
              <w:tabs>
                <w:tab w:val="left" w:pos="3732"/>
              </w:tabs>
              <w:rPr>
                <w:rStyle w:val="Heading2Char"/>
              </w:rPr>
            </w:pPr>
            <w:r>
              <w:rPr>
                <w:rStyle w:val="Heading2Char"/>
              </w:rPr>
              <w:object w:dxaOrig="1520" w:dyaOrig="985" w14:anchorId="27AA7BD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81" type="#_x0000_t75" style="width:75.8pt;height:49.1pt" o:ole="">
                  <v:imagedata r:id="rId12" o:title=""/>
                </v:shape>
                <o:OLEObject Type="Embed" ProgID="Package" ShapeID="_x0000_i1081" DrawAspect="Icon" ObjectID="_1757313544" r:id="rId13"/>
              </w:object>
            </w:r>
            <w:r>
              <w:rPr>
                <w:rStyle w:val="Heading2Char"/>
              </w:rPr>
              <w:t xml:space="preserve">              </w:t>
            </w:r>
            <w:r>
              <w:rPr>
                <w:rStyle w:val="Heading2Char"/>
              </w:rPr>
              <w:object w:dxaOrig="1520" w:dyaOrig="985" w14:anchorId="76A1D77C">
                <v:shape id="_x0000_i1080" type="#_x0000_t75" style="width:75.8pt;height:49.1pt" o:ole="">
                  <v:imagedata r:id="rId14" o:title=""/>
                </v:shape>
                <o:OLEObject Type="Embed" ProgID="Package" ShapeID="_x0000_i1080" DrawAspect="Icon" ObjectID="_1757313545" r:id="rId15"/>
              </w:object>
            </w:r>
            <w:r>
              <w:rPr>
                <w:rStyle w:val="Heading2Char"/>
              </w:rPr>
              <w:t xml:space="preserve">        </w:t>
            </w:r>
            <w:r>
              <w:rPr>
                <w:rStyle w:val="Heading2Char"/>
              </w:rPr>
              <w:t xml:space="preserve">     </w:t>
            </w:r>
            <w:r>
              <w:rPr>
                <w:rStyle w:val="Heading2Char"/>
              </w:rPr>
              <w:object w:dxaOrig="1520" w:dyaOrig="985" w14:anchorId="5EC131A6">
                <v:shape id="_x0000_i1082" type="#_x0000_t75" style="width:75.8pt;height:49.1pt" o:ole="">
                  <v:imagedata r:id="rId16" o:title=""/>
                </v:shape>
                <o:OLEObject Type="Embed" ProgID="Package" ShapeID="_x0000_i1082" DrawAspect="Icon" ObjectID="_1757313546" r:id="rId17"/>
              </w:object>
            </w:r>
          </w:p>
          <w:p w14:paraId="580BC8BE" w14:textId="77777777" w:rsidR="00B978C0" w:rsidRPr="00B978C0" w:rsidRDefault="00B978C0" w:rsidP="00B978C0">
            <w:pPr>
              <w:pStyle w:val="Heading2"/>
              <w:rPr>
                <w:rStyle w:val="Heading2Char"/>
                <w:b/>
                <w:bCs/>
                <w:caps/>
              </w:rPr>
            </w:pPr>
            <w:r w:rsidRPr="00B978C0">
              <w:rPr>
                <w:rStyle w:val="Heading2Char"/>
                <w:b/>
                <w:bCs/>
                <w:caps/>
              </w:rPr>
              <w:t>Projects</w:t>
            </w:r>
          </w:p>
          <w:p w14:paraId="253A5661" w14:textId="77777777" w:rsidR="00B978C0" w:rsidRPr="00F96839" w:rsidRDefault="00C429C5" w:rsidP="00C429C5">
            <w:pPr>
              <w:pStyle w:val="ListParagraph"/>
              <w:numPr>
                <w:ilvl w:val="0"/>
                <w:numId w:val="2"/>
              </w:numPr>
              <w:tabs>
                <w:tab w:val="left" w:pos="3732"/>
              </w:tabs>
              <w:rPr>
                <w:rStyle w:val="Heading2Char"/>
                <w:sz w:val="14"/>
                <w:szCs w:val="14"/>
              </w:rPr>
            </w:pPr>
            <w:r w:rsidRPr="00F96839">
              <w:rPr>
                <w:rStyle w:val="Heading2Char"/>
                <w:sz w:val="14"/>
                <w:szCs w:val="14"/>
              </w:rPr>
              <w:t>UNIT CONVERTER</w:t>
            </w:r>
          </w:p>
          <w:p w14:paraId="0DAB6277" w14:textId="77777777" w:rsidR="00C429C5" w:rsidRPr="00F96839" w:rsidRDefault="00C429C5" w:rsidP="00C429C5">
            <w:pPr>
              <w:pStyle w:val="ListParagraph"/>
              <w:numPr>
                <w:ilvl w:val="0"/>
                <w:numId w:val="2"/>
              </w:numPr>
              <w:tabs>
                <w:tab w:val="left" w:pos="3732"/>
              </w:tabs>
              <w:rPr>
                <w:rStyle w:val="Heading2Char"/>
                <w:sz w:val="14"/>
                <w:szCs w:val="14"/>
              </w:rPr>
            </w:pPr>
            <w:r w:rsidRPr="00F96839">
              <w:rPr>
                <w:rStyle w:val="Heading2Char"/>
                <w:sz w:val="14"/>
                <w:szCs w:val="14"/>
              </w:rPr>
              <w:t>Speech to text Voice transcription web application</w:t>
            </w:r>
          </w:p>
          <w:p w14:paraId="189F0079" w14:textId="77777777" w:rsidR="00C429C5" w:rsidRPr="00F96839" w:rsidRDefault="00C429C5" w:rsidP="00C429C5">
            <w:pPr>
              <w:pStyle w:val="ListParagraph"/>
              <w:numPr>
                <w:ilvl w:val="0"/>
                <w:numId w:val="2"/>
              </w:numPr>
              <w:tabs>
                <w:tab w:val="left" w:pos="3732"/>
              </w:tabs>
              <w:rPr>
                <w:rStyle w:val="Heading2Char"/>
                <w:sz w:val="14"/>
                <w:szCs w:val="14"/>
              </w:rPr>
            </w:pPr>
            <w:r w:rsidRPr="00F96839">
              <w:rPr>
                <w:rStyle w:val="Heading2Char"/>
                <w:sz w:val="14"/>
                <w:szCs w:val="14"/>
              </w:rPr>
              <w:t>landing page</w:t>
            </w:r>
          </w:p>
          <w:p w14:paraId="4D3ADD82" w14:textId="77777777" w:rsidR="00C429C5" w:rsidRPr="00F96839" w:rsidRDefault="00C429C5" w:rsidP="00C429C5">
            <w:pPr>
              <w:pStyle w:val="ListParagraph"/>
              <w:numPr>
                <w:ilvl w:val="0"/>
                <w:numId w:val="2"/>
              </w:numPr>
              <w:tabs>
                <w:tab w:val="left" w:pos="3732"/>
              </w:tabs>
              <w:rPr>
                <w:rStyle w:val="Heading2Char"/>
                <w:sz w:val="14"/>
                <w:szCs w:val="14"/>
              </w:rPr>
            </w:pPr>
            <w:r w:rsidRPr="00F96839">
              <w:rPr>
                <w:rStyle w:val="Heading2Char"/>
                <w:sz w:val="14"/>
                <w:szCs w:val="14"/>
              </w:rPr>
              <w:t>calculator</w:t>
            </w:r>
          </w:p>
          <w:p w14:paraId="19C7A432" w14:textId="262E3671" w:rsidR="00F96839" w:rsidRPr="00F96839" w:rsidRDefault="00C429C5" w:rsidP="00C429C5">
            <w:pPr>
              <w:tabs>
                <w:tab w:val="left" w:pos="3732"/>
              </w:tabs>
              <w:rPr>
                <w:rStyle w:val="Heading2Char"/>
                <w:sz w:val="16"/>
                <w:szCs w:val="16"/>
              </w:rPr>
            </w:pPr>
            <w:r w:rsidRPr="00F96839">
              <w:rPr>
                <w:rStyle w:val="Heading2Char"/>
                <w:sz w:val="14"/>
                <w:szCs w:val="14"/>
              </w:rPr>
              <w:t>All projects are available ON my github profile</w:t>
            </w:r>
            <w:r w:rsidR="00F96839" w:rsidRPr="00F96839">
              <w:rPr>
                <w:rStyle w:val="Heading2Char"/>
                <w:sz w:val="14"/>
                <w:szCs w:val="14"/>
              </w:rPr>
              <w:t>:</w:t>
            </w:r>
            <w:r w:rsidR="00F96839">
              <w:t xml:space="preserve"> </w:t>
            </w:r>
            <w:hyperlink r:id="rId18" w:history="1">
              <w:r w:rsidR="00F96839" w:rsidRPr="00F96839">
                <w:rPr>
                  <w:rStyle w:val="Hyperlink"/>
                  <w:sz w:val="16"/>
                  <w:szCs w:val="16"/>
                </w:rPr>
                <w:t>chandanvispute (github.com)</w:t>
              </w:r>
            </w:hyperlink>
          </w:p>
        </w:tc>
      </w:tr>
    </w:tbl>
    <w:p w14:paraId="72CAE5C0" w14:textId="0BFAEB78" w:rsidR="00400297" w:rsidRDefault="00400297" w:rsidP="000C45FF">
      <w:pPr>
        <w:tabs>
          <w:tab w:val="left" w:pos="990"/>
        </w:tabs>
      </w:pPr>
    </w:p>
    <w:sectPr w:rsidR="00400297" w:rsidSect="000C45FF">
      <w:headerReference w:type="default" r:id="rId1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9A6DAA" w14:textId="77777777" w:rsidR="00400297" w:rsidRDefault="00400297" w:rsidP="000C45FF">
      <w:r>
        <w:separator/>
      </w:r>
    </w:p>
  </w:endnote>
  <w:endnote w:type="continuationSeparator" w:id="0">
    <w:p w14:paraId="3960A8B9" w14:textId="77777777" w:rsidR="00400297" w:rsidRDefault="00400297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FF7709" w14:textId="77777777" w:rsidR="00400297" w:rsidRDefault="00400297" w:rsidP="000C45FF">
      <w:r>
        <w:separator/>
      </w:r>
    </w:p>
  </w:footnote>
  <w:footnote w:type="continuationSeparator" w:id="0">
    <w:p w14:paraId="299C1E69" w14:textId="77777777" w:rsidR="00400297" w:rsidRDefault="00400297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8953B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53502C1" wp14:editId="5FC600DD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84D45"/>
    <w:multiLevelType w:val="hybridMultilevel"/>
    <w:tmpl w:val="3FB08E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2C312A"/>
    <w:multiLevelType w:val="hybridMultilevel"/>
    <w:tmpl w:val="C3BECD62"/>
    <w:lvl w:ilvl="0" w:tplc="BB2CFEA0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  <w:szCs w:val="1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0193067">
    <w:abstractNumId w:val="0"/>
  </w:num>
  <w:num w:numId="2" w16cid:durableId="19728584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DC8"/>
    <w:rsid w:val="00036450"/>
    <w:rsid w:val="00094499"/>
    <w:rsid w:val="000C45FF"/>
    <w:rsid w:val="000E3FD1"/>
    <w:rsid w:val="00112054"/>
    <w:rsid w:val="001317D8"/>
    <w:rsid w:val="001525E1"/>
    <w:rsid w:val="00180329"/>
    <w:rsid w:val="0019001F"/>
    <w:rsid w:val="001A1DC8"/>
    <w:rsid w:val="001A74A5"/>
    <w:rsid w:val="001B2ABD"/>
    <w:rsid w:val="001E0391"/>
    <w:rsid w:val="001E1759"/>
    <w:rsid w:val="001F1ECC"/>
    <w:rsid w:val="002400EB"/>
    <w:rsid w:val="00256CF7"/>
    <w:rsid w:val="00281FD5"/>
    <w:rsid w:val="0030481B"/>
    <w:rsid w:val="003156FC"/>
    <w:rsid w:val="003254B5"/>
    <w:rsid w:val="0037121F"/>
    <w:rsid w:val="003910D8"/>
    <w:rsid w:val="003A6B7D"/>
    <w:rsid w:val="003B06CA"/>
    <w:rsid w:val="00400297"/>
    <w:rsid w:val="004071FC"/>
    <w:rsid w:val="00445947"/>
    <w:rsid w:val="00472FEB"/>
    <w:rsid w:val="004813B3"/>
    <w:rsid w:val="00496591"/>
    <w:rsid w:val="004C63E4"/>
    <w:rsid w:val="004D3011"/>
    <w:rsid w:val="005262AC"/>
    <w:rsid w:val="005E39D5"/>
    <w:rsid w:val="00600670"/>
    <w:rsid w:val="0062123A"/>
    <w:rsid w:val="00632309"/>
    <w:rsid w:val="00646E75"/>
    <w:rsid w:val="006771D0"/>
    <w:rsid w:val="006D6B71"/>
    <w:rsid w:val="00715FCB"/>
    <w:rsid w:val="00743101"/>
    <w:rsid w:val="00764C9F"/>
    <w:rsid w:val="007775E1"/>
    <w:rsid w:val="007867A0"/>
    <w:rsid w:val="007927F5"/>
    <w:rsid w:val="00802CA0"/>
    <w:rsid w:val="00914E0C"/>
    <w:rsid w:val="009260CD"/>
    <w:rsid w:val="00940A66"/>
    <w:rsid w:val="00952C25"/>
    <w:rsid w:val="00A2118D"/>
    <w:rsid w:val="00AD0A50"/>
    <w:rsid w:val="00AD76E2"/>
    <w:rsid w:val="00B20152"/>
    <w:rsid w:val="00B2216B"/>
    <w:rsid w:val="00B359E4"/>
    <w:rsid w:val="00B57D98"/>
    <w:rsid w:val="00B70850"/>
    <w:rsid w:val="00B978C0"/>
    <w:rsid w:val="00C066B6"/>
    <w:rsid w:val="00C37BA1"/>
    <w:rsid w:val="00C429C5"/>
    <w:rsid w:val="00C4674C"/>
    <w:rsid w:val="00C506CF"/>
    <w:rsid w:val="00C72BED"/>
    <w:rsid w:val="00C9578B"/>
    <w:rsid w:val="00CB0055"/>
    <w:rsid w:val="00D144C3"/>
    <w:rsid w:val="00D2522B"/>
    <w:rsid w:val="00D422DE"/>
    <w:rsid w:val="00D5459D"/>
    <w:rsid w:val="00DA1F4D"/>
    <w:rsid w:val="00DD172A"/>
    <w:rsid w:val="00E25A26"/>
    <w:rsid w:val="00E4381A"/>
    <w:rsid w:val="00E55D74"/>
    <w:rsid w:val="00EA20CC"/>
    <w:rsid w:val="00F60274"/>
    <w:rsid w:val="00F77FB9"/>
    <w:rsid w:val="00F9683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3035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914E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oleObject" Target="embeddings/oleObject1.bin"/><Relationship Id="rId18" Type="http://schemas.openxmlformats.org/officeDocument/2006/relationships/hyperlink" Target="https://github.com/chandanvispute" TargetMode="Externa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3.bin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10" Type="http://schemas.openxmlformats.org/officeDocument/2006/relationships/hyperlink" Target="https://www.linkedin.com/in/vispute-chandan-964770224/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emf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svg"/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ubh\AppData\Roaming\Microsoft\Templates\Bold%20modern%20resum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Sheet1!$A$2:$A$14</c:f>
              <c:strCache>
                <c:ptCount val="13"/>
                <c:pt idx="0">
                  <c:v>JAVA</c:v>
                </c:pt>
                <c:pt idx="1">
                  <c:v>JAVASCRIPT</c:v>
                </c:pt>
                <c:pt idx="2">
                  <c:v>PYTHON</c:v>
                </c:pt>
                <c:pt idx="3">
                  <c:v>C</c:v>
                </c:pt>
                <c:pt idx="4">
                  <c:v>C++</c:v>
                </c:pt>
                <c:pt idx="5">
                  <c:v>SQL</c:v>
                </c:pt>
                <c:pt idx="6">
                  <c:v>COMPETITIVE PROGRAMMING</c:v>
                </c:pt>
                <c:pt idx="7">
                  <c:v>HTML</c:v>
                </c:pt>
                <c:pt idx="8">
                  <c:v>CSS</c:v>
                </c:pt>
                <c:pt idx="9">
                  <c:v>NODE JS</c:v>
                </c:pt>
                <c:pt idx="10">
                  <c:v>DJANGO</c:v>
                </c:pt>
                <c:pt idx="11">
                  <c:v>STREAMLIT</c:v>
                </c:pt>
                <c:pt idx="12">
                  <c:v>PHP</c:v>
                </c:pt>
              </c:strCache>
            </c:strRef>
          </c:cat>
          <c:val>
            <c:numRef>
              <c:f>Sheet1!$B$2:$B$14</c:f>
              <c:numCache>
                <c:formatCode>General</c:formatCode>
                <c:ptCount val="13"/>
                <c:pt idx="0">
                  <c:v>0.8</c:v>
                </c:pt>
                <c:pt idx="1">
                  <c:v>0.6</c:v>
                </c:pt>
                <c:pt idx="2">
                  <c:v>0.8</c:v>
                </c:pt>
                <c:pt idx="3">
                  <c:v>0.7</c:v>
                </c:pt>
                <c:pt idx="4">
                  <c:v>0.7</c:v>
                </c:pt>
                <c:pt idx="5">
                  <c:v>0.75</c:v>
                </c:pt>
                <c:pt idx="6">
                  <c:v>0.8</c:v>
                </c:pt>
                <c:pt idx="7">
                  <c:v>0.7</c:v>
                </c:pt>
                <c:pt idx="8">
                  <c:v>0.7</c:v>
                </c:pt>
                <c:pt idx="9">
                  <c:v>0.5</c:v>
                </c:pt>
                <c:pt idx="10">
                  <c:v>0.6</c:v>
                </c:pt>
                <c:pt idx="11">
                  <c:v>0.5</c:v>
                </c:pt>
                <c:pt idx="12">
                  <c:v>0.4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0D239A77655434FA546EA89BB0D9B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22CCF6-CFF4-4090-B283-158E8A4DB36C}"/>
      </w:docPartPr>
      <w:docPartBody>
        <w:p w:rsidR="00000000" w:rsidRDefault="00000000">
          <w:pPr>
            <w:pStyle w:val="80D239A77655434FA546EA89BB0D9BB3"/>
          </w:pPr>
          <w:r w:rsidRPr="00D5459D">
            <w:t>Profile</w:t>
          </w:r>
        </w:p>
      </w:docPartBody>
    </w:docPart>
    <w:docPart>
      <w:docPartPr>
        <w:name w:val="A3ECB214CF3F476889913461DDC1C1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C9F60E-21A6-4231-B7CC-DB6168F41C0B}"/>
      </w:docPartPr>
      <w:docPartBody>
        <w:p w:rsidR="00000000" w:rsidRDefault="00000000">
          <w:pPr>
            <w:pStyle w:val="A3ECB214CF3F476889913461DDC1C1A0"/>
          </w:pPr>
          <w:r w:rsidRPr="00CB0055">
            <w:t>Contact</w:t>
          </w:r>
        </w:p>
      </w:docPartBody>
    </w:docPart>
    <w:docPart>
      <w:docPartPr>
        <w:name w:val="A1D27F0BC3A541A38E101195040110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DA0991-1249-4B5C-9254-E373F38F586A}"/>
      </w:docPartPr>
      <w:docPartBody>
        <w:p w:rsidR="00000000" w:rsidRDefault="00000000">
          <w:pPr>
            <w:pStyle w:val="A1D27F0BC3A541A38E1011950401104B"/>
          </w:pPr>
          <w:r>
            <w:t>Website goes here</w:t>
          </w:r>
        </w:p>
      </w:docPartBody>
    </w:docPart>
    <w:docPart>
      <w:docPartPr>
        <w:name w:val="FA275A2C834B4612ACD70C920C683D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E3A254-F2A7-456E-8062-5E7BD690789E}"/>
      </w:docPartPr>
      <w:docPartBody>
        <w:p w:rsidR="00000000" w:rsidRDefault="00000000">
          <w:pPr>
            <w:pStyle w:val="FA275A2C834B4612ACD70C920C683D84"/>
          </w:pPr>
          <w:r w:rsidRPr="004D3011">
            <w:t>EMAIL:</w:t>
          </w:r>
        </w:p>
      </w:docPartBody>
    </w:docPart>
    <w:docPart>
      <w:docPartPr>
        <w:name w:val="96D6F260A5A2451B8699081C97E7F4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06A168-397C-4836-AA8F-88EAE952A935}"/>
      </w:docPartPr>
      <w:docPartBody>
        <w:p w:rsidR="00000000" w:rsidRDefault="00000000">
          <w:pPr>
            <w:pStyle w:val="96D6F260A5A2451B8699081C97E7F422"/>
          </w:pPr>
          <w:r w:rsidRPr="00CB0055">
            <w:t>Hobbies</w:t>
          </w:r>
        </w:p>
      </w:docPartBody>
    </w:docPart>
    <w:docPart>
      <w:docPartPr>
        <w:name w:val="7151FB920AC74F4EB796B1A9EFF421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AC8790-9258-4A43-8FC0-F8238381F274}"/>
      </w:docPartPr>
      <w:docPartBody>
        <w:p w:rsidR="00000000" w:rsidRDefault="00000000">
          <w:pPr>
            <w:pStyle w:val="7151FB920AC74F4EB796B1A9EFF421E2"/>
          </w:pPr>
          <w:r w:rsidRPr="004D3011">
            <w:t>Hobby #3</w:t>
          </w:r>
        </w:p>
      </w:docPartBody>
    </w:docPart>
    <w:docPart>
      <w:docPartPr>
        <w:name w:val="942AABBCD9B844A584007361E66001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5B6538-06EB-4C41-B3E1-A4B7CD4C901F}"/>
      </w:docPartPr>
      <w:docPartBody>
        <w:p w:rsidR="00000000" w:rsidRDefault="00000000">
          <w:pPr>
            <w:pStyle w:val="942AABBCD9B844A584007361E66001CC"/>
          </w:pPr>
          <w:r w:rsidRPr="004D3011">
            <w:t>Hobby #4</w:t>
          </w:r>
        </w:p>
      </w:docPartBody>
    </w:docPart>
    <w:docPart>
      <w:docPartPr>
        <w:name w:val="5F91EA7EEBC14540B95526E5DC496D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714D9A-0286-4EE1-9ECE-D200F569A64E}"/>
      </w:docPartPr>
      <w:docPartBody>
        <w:p w:rsidR="00000000" w:rsidRDefault="00000000">
          <w:pPr>
            <w:pStyle w:val="5F91EA7EEBC14540B95526E5DC496DB2"/>
          </w:pPr>
          <w:r w:rsidRPr="00036450">
            <w:t>EDUCATION</w:t>
          </w:r>
        </w:p>
      </w:docPartBody>
    </w:docPart>
    <w:docPart>
      <w:docPartPr>
        <w:name w:val="15437E6A7BEE42C0A1F57A4C6BA441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E897F2-49DD-41BA-BEDD-608B4415FAE6}"/>
      </w:docPartPr>
      <w:docPartBody>
        <w:p w:rsidR="00000000" w:rsidRDefault="00000000">
          <w:pPr>
            <w:pStyle w:val="15437E6A7BEE42C0A1F57A4C6BA441AA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6DD"/>
    <w:rsid w:val="00DD4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kern w:val="0"/>
      <w:szCs w:val="26"/>
      <w:lang w:val="en-US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389DF28BC8A410DA1A9A1983F0915C8">
    <w:name w:val="1389DF28BC8A410DA1A9A1983F0915C8"/>
  </w:style>
  <w:style w:type="paragraph" w:customStyle="1" w:styleId="8359CB352F074AC982BA1EBF501B294A">
    <w:name w:val="8359CB352F074AC982BA1EBF501B294A"/>
  </w:style>
  <w:style w:type="paragraph" w:customStyle="1" w:styleId="80D239A77655434FA546EA89BB0D9BB3">
    <w:name w:val="80D239A77655434FA546EA89BB0D9BB3"/>
  </w:style>
  <w:style w:type="paragraph" w:customStyle="1" w:styleId="A617BA32A94E4ED889294036FC2A4772">
    <w:name w:val="A617BA32A94E4ED889294036FC2A4772"/>
  </w:style>
  <w:style w:type="paragraph" w:customStyle="1" w:styleId="A3ECB214CF3F476889913461DDC1C1A0">
    <w:name w:val="A3ECB214CF3F476889913461DDC1C1A0"/>
  </w:style>
  <w:style w:type="paragraph" w:customStyle="1" w:styleId="C81C4DFBDC704669B2985A2E7A7FFA08">
    <w:name w:val="C81C4DFBDC704669B2985A2E7A7FFA08"/>
  </w:style>
  <w:style w:type="paragraph" w:customStyle="1" w:styleId="B72DDF1DE15D4EEE87C5C28B92154282">
    <w:name w:val="B72DDF1DE15D4EEE87C5C28B92154282"/>
  </w:style>
  <w:style w:type="paragraph" w:customStyle="1" w:styleId="3C1E96053AC841AAA26FAC07987ED0FF">
    <w:name w:val="3C1E96053AC841AAA26FAC07987ED0FF"/>
  </w:style>
  <w:style w:type="paragraph" w:customStyle="1" w:styleId="A1D27F0BC3A541A38E1011950401104B">
    <w:name w:val="A1D27F0BC3A541A38E1011950401104B"/>
  </w:style>
  <w:style w:type="paragraph" w:customStyle="1" w:styleId="FA275A2C834B4612ACD70C920C683D84">
    <w:name w:val="FA275A2C834B4612ACD70C920C683D84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DEB905C5673C4B249F237F19FB7DE2B6">
    <w:name w:val="DEB905C5673C4B249F237F19FB7DE2B6"/>
  </w:style>
  <w:style w:type="paragraph" w:customStyle="1" w:styleId="96D6F260A5A2451B8699081C97E7F422">
    <w:name w:val="96D6F260A5A2451B8699081C97E7F422"/>
  </w:style>
  <w:style w:type="paragraph" w:customStyle="1" w:styleId="CE7D53109613443CBB1B3B79862F355D">
    <w:name w:val="CE7D53109613443CBB1B3B79862F355D"/>
  </w:style>
  <w:style w:type="paragraph" w:customStyle="1" w:styleId="0CC128B4628B4D9D9DC00D2CC079981F">
    <w:name w:val="0CC128B4628B4D9D9DC00D2CC079981F"/>
  </w:style>
  <w:style w:type="paragraph" w:customStyle="1" w:styleId="7151FB920AC74F4EB796B1A9EFF421E2">
    <w:name w:val="7151FB920AC74F4EB796B1A9EFF421E2"/>
  </w:style>
  <w:style w:type="paragraph" w:customStyle="1" w:styleId="942AABBCD9B844A584007361E66001CC">
    <w:name w:val="942AABBCD9B844A584007361E66001CC"/>
  </w:style>
  <w:style w:type="paragraph" w:customStyle="1" w:styleId="5F91EA7EEBC14540B95526E5DC496DB2">
    <w:name w:val="5F91EA7EEBC14540B95526E5DC496DB2"/>
  </w:style>
  <w:style w:type="paragraph" w:customStyle="1" w:styleId="C140D2F4414C455BB95A60ABDED65CE5">
    <w:name w:val="C140D2F4414C455BB95A60ABDED65CE5"/>
  </w:style>
  <w:style w:type="paragraph" w:customStyle="1" w:styleId="2B77193DD2D04A449322A305D9BFAFF0">
    <w:name w:val="2B77193DD2D04A449322A305D9BFAFF0"/>
  </w:style>
  <w:style w:type="paragraph" w:customStyle="1" w:styleId="15C8C238D59A47E3B44EC49D932B9897">
    <w:name w:val="15C8C238D59A47E3B44EC49D932B9897"/>
  </w:style>
  <w:style w:type="paragraph" w:customStyle="1" w:styleId="DFAED134AED04DEB8FBD81A681AD3BD9">
    <w:name w:val="DFAED134AED04DEB8FBD81A681AD3BD9"/>
  </w:style>
  <w:style w:type="paragraph" w:customStyle="1" w:styleId="CD71451463124107A4EFECAE42B04525">
    <w:name w:val="CD71451463124107A4EFECAE42B04525"/>
  </w:style>
  <w:style w:type="paragraph" w:customStyle="1" w:styleId="F2DD7F224A1D4365BB3C4C786077B6B1">
    <w:name w:val="F2DD7F224A1D4365BB3C4C786077B6B1"/>
  </w:style>
  <w:style w:type="paragraph" w:customStyle="1" w:styleId="2EEFFB4462374F21A9AC3ACE6BDBA865">
    <w:name w:val="2EEFFB4462374F21A9AC3ACE6BDBA865"/>
  </w:style>
  <w:style w:type="paragraph" w:customStyle="1" w:styleId="856CAC6B6F7D49F48223617E8DE72A05">
    <w:name w:val="856CAC6B6F7D49F48223617E8DE72A05"/>
  </w:style>
  <w:style w:type="paragraph" w:customStyle="1" w:styleId="9CB71A7813814CE8869454E3A4B4E098">
    <w:name w:val="9CB71A7813814CE8869454E3A4B4E098"/>
  </w:style>
  <w:style w:type="paragraph" w:customStyle="1" w:styleId="477D163E45B844AAB8C27D7BB2D4F842">
    <w:name w:val="477D163E45B844AAB8C27D7BB2D4F842"/>
  </w:style>
  <w:style w:type="paragraph" w:customStyle="1" w:styleId="E8C6ACEB8A9040859A4C094E160547AE">
    <w:name w:val="E8C6ACEB8A9040859A4C094E160547AE"/>
  </w:style>
  <w:style w:type="paragraph" w:customStyle="1" w:styleId="18826411DC914DBCA28E8321E778CE58">
    <w:name w:val="18826411DC914DBCA28E8321E778CE58"/>
  </w:style>
  <w:style w:type="paragraph" w:customStyle="1" w:styleId="24E0ECD0FD4F4A53B7DA803946A3F56F">
    <w:name w:val="24E0ECD0FD4F4A53B7DA803946A3F56F"/>
  </w:style>
  <w:style w:type="paragraph" w:customStyle="1" w:styleId="8B628A7AB66340A6B4E263F26AE2112F">
    <w:name w:val="8B628A7AB66340A6B4E263F26AE2112F"/>
  </w:style>
  <w:style w:type="paragraph" w:customStyle="1" w:styleId="FC7E508C1871414283852D53F852A344">
    <w:name w:val="FC7E508C1871414283852D53F852A344"/>
  </w:style>
  <w:style w:type="paragraph" w:customStyle="1" w:styleId="12466CBAF8DE47688E2CA7AAE7E0E100">
    <w:name w:val="12466CBAF8DE47688E2CA7AAE7E0E100"/>
  </w:style>
  <w:style w:type="paragraph" w:customStyle="1" w:styleId="E0703DD5803C45739B4B8C31BD7FC4E0">
    <w:name w:val="E0703DD5803C45739B4B8C31BD7FC4E0"/>
  </w:style>
  <w:style w:type="paragraph" w:customStyle="1" w:styleId="2178C366F0F1400C915E3532ACF83961">
    <w:name w:val="2178C366F0F1400C915E3532ACF83961"/>
  </w:style>
  <w:style w:type="paragraph" w:customStyle="1" w:styleId="4BAE246608A84717A1407B6503625701">
    <w:name w:val="4BAE246608A84717A1407B6503625701"/>
  </w:style>
  <w:style w:type="paragraph" w:customStyle="1" w:styleId="6E3865AA076348ADA9C23DB3D15EF896">
    <w:name w:val="6E3865AA076348ADA9C23DB3D15EF896"/>
  </w:style>
  <w:style w:type="paragraph" w:customStyle="1" w:styleId="37325608DD8F452DB0653BF0832FFD20">
    <w:name w:val="37325608DD8F452DB0653BF0832FFD20"/>
  </w:style>
  <w:style w:type="paragraph" w:customStyle="1" w:styleId="1BF2C9D0A482431BB1B6FF636D8D9297">
    <w:name w:val="1BF2C9D0A482431BB1B6FF636D8D9297"/>
  </w:style>
  <w:style w:type="paragraph" w:customStyle="1" w:styleId="E317F6692AC846CA90D168BDDB3BAE83">
    <w:name w:val="E317F6692AC846CA90D168BDDB3BAE83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kern w:val="0"/>
      <w:szCs w:val="26"/>
      <w:lang w:val="en-US" w:eastAsia="ja-JP"/>
      <w14:ligatures w14:val="none"/>
    </w:rPr>
  </w:style>
  <w:style w:type="paragraph" w:customStyle="1" w:styleId="15437E6A7BEE42C0A1F57A4C6BA441AA">
    <w:name w:val="15437E6A7BEE42C0A1F57A4C6BA441AA"/>
  </w:style>
  <w:style w:type="paragraph" w:customStyle="1" w:styleId="2C0FB089BC44458D9C5430218F5CF1D5">
    <w:name w:val="2C0FB089BC44458D9C5430218F5CF1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AD8DFC-0EDD-4AA0-93A6-7F90ACD707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modern resume</Template>
  <TotalTime>0</TotalTime>
  <Pages>1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2023-09-26T17:42:00Z</dcterms:created>
  <dcterms:modified xsi:type="dcterms:W3CDTF">2023-09-27T04:23:00Z</dcterms:modified>
</cp:coreProperties>
</file>